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DCE" w:rsidRDefault="00916273" w:rsidP="00916273">
      <w:pPr>
        <w:pStyle w:val="Title"/>
      </w:pPr>
      <w:r>
        <w:t xml:space="preserve">Hönnunar </w:t>
      </w:r>
      <w:proofErr w:type="spellStart"/>
      <w:r>
        <w:t>skýrsla</w:t>
      </w:r>
      <w:proofErr w:type="spellEnd"/>
    </w:p>
    <w:p w:rsidR="00916273" w:rsidRDefault="00916273" w:rsidP="00916273">
      <w:pPr>
        <w:pStyle w:val="Title"/>
      </w:pPr>
      <w:r>
        <w:t>ROBOTC</w:t>
      </w:r>
    </w:p>
    <w:p w:rsidR="00916273" w:rsidRDefault="00916273" w:rsidP="00916273"/>
    <w:p w:rsidR="00916273" w:rsidRDefault="00916273" w:rsidP="00916273">
      <w:pPr>
        <w:jc w:val="center"/>
      </w:pPr>
    </w:p>
    <w:p w:rsidR="00916273" w:rsidRPr="00CD03FB" w:rsidRDefault="00CD03FB" w:rsidP="00CD03FB">
      <w:pPr>
        <w:jc w:val="center"/>
        <w:rPr>
          <w:b/>
          <w:sz w:val="40"/>
          <w:szCs w:val="40"/>
        </w:rPr>
      </w:pPr>
      <w:r w:rsidRPr="00CD03FB">
        <w:rPr>
          <w:b/>
          <w:sz w:val="40"/>
          <w:szCs w:val="40"/>
        </w:rPr>
        <w:t xml:space="preserve">All </w:t>
      </w:r>
      <w:proofErr w:type="spellStart"/>
      <w:r w:rsidRPr="00CD03FB">
        <w:rPr>
          <w:b/>
          <w:sz w:val="40"/>
          <w:szCs w:val="40"/>
        </w:rPr>
        <w:t>Terrain</w:t>
      </w:r>
      <w:proofErr w:type="spellEnd"/>
      <w:r w:rsidRPr="00CD03FB">
        <w:rPr>
          <w:b/>
          <w:sz w:val="40"/>
          <w:szCs w:val="40"/>
        </w:rPr>
        <w:t xml:space="preserve"> </w:t>
      </w:r>
      <w:proofErr w:type="spellStart"/>
      <w:r w:rsidRPr="00CD03FB">
        <w:rPr>
          <w:b/>
          <w:sz w:val="40"/>
          <w:szCs w:val="40"/>
        </w:rPr>
        <w:t>Soda</w:t>
      </w:r>
      <w:proofErr w:type="spellEnd"/>
      <w:r w:rsidRPr="00CD03FB">
        <w:rPr>
          <w:b/>
          <w:sz w:val="40"/>
          <w:szCs w:val="40"/>
        </w:rPr>
        <w:t xml:space="preserve"> </w:t>
      </w:r>
      <w:proofErr w:type="spellStart"/>
      <w:r w:rsidRPr="00CD03FB">
        <w:rPr>
          <w:b/>
          <w:sz w:val="40"/>
          <w:szCs w:val="40"/>
        </w:rPr>
        <w:t>Dispenser</w:t>
      </w:r>
      <w:proofErr w:type="spellEnd"/>
    </w:p>
    <w:p w:rsidR="00916273" w:rsidRPr="00CD03FB" w:rsidRDefault="00CD03FB" w:rsidP="00916273">
      <w:pPr>
        <w:jc w:val="center"/>
        <w:rPr>
          <w:b/>
          <w:sz w:val="40"/>
          <w:szCs w:val="40"/>
        </w:rPr>
      </w:pPr>
      <w:r w:rsidRPr="00CD03FB">
        <w:rPr>
          <w:b/>
          <w:sz w:val="40"/>
          <w:szCs w:val="40"/>
        </w:rPr>
        <w:t>AT-SD</w:t>
      </w:r>
    </w:p>
    <w:p w:rsidR="00916273" w:rsidRDefault="00916273" w:rsidP="00916273">
      <w:pPr>
        <w:jc w:val="center"/>
      </w:pPr>
    </w:p>
    <w:p w:rsidR="00916273" w:rsidRDefault="0030032C" w:rsidP="00916273">
      <w:pPr>
        <w:jc w:val="center"/>
      </w:pPr>
      <w:r w:rsidRPr="0030032C">
        <w:rPr>
          <w:noProof/>
          <w:lang w:val="en-US"/>
        </w:rPr>
        <w:drawing>
          <wp:inline distT="0" distB="0" distL="0" distR="0">
            <wp:extent cx="5731510" cy="4298633"/>
            <wp:effectExtent l="0" t="7303" r="0" b="0"/>
            <wp:docPr id="9" name="Picture 9" descr="\\SKRA2.2t.local\nemfredirect$\1911932109\Documents\GitHub\Rob2B\ROB2B\IMG_20150428_103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KRA2.2t.local\nemfredirect$\1911932109\Documents\GitHub\Rob2B\ROB2B\IMG_20150428_1032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73" w:rsidRDefault="00916273" w:rsidP="00916273"/>
    <w:p w:rsidR="00CD03FB" w:rsidRDefault="00CD03FB" w:rsidP="00D41438">
      <w:pPr>
        <w:pStyle w:val="Heading1"/>
      </w:pPr>
      <w:bookmarkStart w:id="0" w:name="_Toc408820667"/>
    </w:p>
    <w:p w:rsidR="00A33928" w:rsidRDefault="00A33928" w:rsidP="00D41438">
      <w:pPr>
        <w:pStyle w:val="Heading1"/>
      </w:pPr>
      <w:r w:rsidRPr="00D41438">
        <w:t>Efnisyfirlit</w:t>
      </w:r>
      <w:bookmarkEnd w:id="0"/>
    </w:p>
    <w:p w:rsidR="00D41438" w:rsidRDefault="00D41438" w:rsidP="00D41438">
      <w:r>
        <w:t>Hér</w:t>
      </w:r>
    </w:p>
    <w:p w:rsidR="008E4E12" w:rsidRPr="00D41438" w:rsidRDefault="008E4E12" w:rsidP="00D41438">
      <w:r>
        <w:t>Dæmi: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s-IS"/>
        </w:rPr>
        <w:id w:val="-10526148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E4E12" w:rsidRDefault="008E4E12">
          <w:pPr>
            <w:pStyle w:val="TOCHeading"/>
          </w:pPr>
          <w:r>
            <w:t>Contents</w:t>
          </w:r>
        </w:p>
        <w:p w:rsidR="008E4E12" w:rsidRDefault="008E4E1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820667" w:history="1">
            <w:r w:rsidRPr="00D669D6">
              <w:rPr>
                <w:rStyle w:val="Hyperlink"/>
                <w:noProof/>
              </w:rPr>
              <w:t>Efnisyfirlit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_Toc408820667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68" w:history="1">
            <w:r w:rsidR="008E4E12" w:rsidRPr="00D669D6">
              <w:rPr>
                <w:rStyle w:val="Hyperlink"/>
                <w:noProof/>
              </w:rPr>
              <w:t>Lýsing á verkefni hér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_Toc408820668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3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69" w:history="1">
            <w:r w:rsidR="008E4E12" w:rsidRPr="00D669D6">
              <w:rPr>
                <w:rStyle w:val="Hyperlink"/>
                <w:noProof/>
              </w:rPr>
              <w:t>Vélbúnaður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_Toc408820669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4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0" w:history="1">
            <w:r w:rsidR="008E4E12" w:rsidRPr="00D669D6">
              <w:rPr>
                <w:rStyle w:val="Hyperlink"/>
                <w:noProof/>
              </w:rPr>
              <w:t>Verkáætlun hér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_Toc408820670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5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1" w:history="1">
            <w:r w:rsidR="008E4E12" w:rsidRPr="00D669D6">
              <w:rPr>
                <w:rStyle w:val="Hyperlink"/>
                <w:noProof/>
              </w:rPr>
              <w:t>Flæðirit og sauðakóði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_Toc408820671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6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2" w:history="1">
            <w:r w:rsidR="008E4E12" w:rsidRPr="00D669D6">
              <w:rPr>
                <w:rStyle w:val="Hyperlink"/>
                <w:noProof/>
              </w:rPr>
              <w:t>Prófanir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_Toc408820672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7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3" w:history="1">
            <w:r w:rsidR="008E4E12" w:rsidRPr="00D669D6">
              <w:rPr>
                <w:rStyle w:val="Hyperlink"/>
                <w:noProof/>
              </w:rPr>
              <w:t>Lokaorð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_Toc408820673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7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4" w:history="1">
            <w:r w:rsidR="008E4E12" w:rsidRPr="00D669D6">
              <w:rPr>
                <w:rStyle w:val="Hyperlink"/>
                <w:noProof/>
              </w:rPr>
              <w:t>Viðauki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_Toc408820674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8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D34DC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8820675" w:history="1">
            <w:r w:rsidR="008E4E12" w:rsidRPr="00D669D6">
              <w:rPr>
                <w:rStyle w:val="Hyperlink"/>
                <w:noProof/>
              </w:rPr>
              <w:t>Heimildir</w:t>
            </w:r>
            <w:r w:rsidR="008E4E12">
              <w:rPr>
                <w:noProof/>
                <w:webHidden/>
              </w:rPr>
              <w:tab/>
            </w:r>
            <w:r w:rsidR="008E4E12">
              <w:rPr>
                <w:noProof/>
                <w:webHidden/>
              </w:rPr>
              <w:fldChar w:fldCharType="begin"/>
            </w:r>
            <w:r w:rsidR="008E4E12">
              <w:rPr>
                <w:noProof/>
                <w:webHidden/>
              </w:rPr>
              <w:instrText xml:space="preserve"> PAGEREF _Toc408820675 \h </w:instrText>
            </w:r>
            <w:r w:rsidR="008E4E12">
              <w:rPr>
                <w:noProof/>
                <w:webHidden/>
              </w:rPr>
            </w:r>
            <w:r w:rsidR="008E4E12">
              <w:rPr>
                <w:noProof/>
                <w:webHidden/>
              </w:rPr>
              <w:fldChar w:fldCharType="separate"/>
            </w:r>
            <w:r w:rsidR="008E4E12">
              <w:rPr>
                <w:noProof/>
                <w:webHidden/>
              </w:rPr>
              <w:t>9</w:t>
            </w:r>
            <w:r w:rsidR="008E4E12">
              <w:rPr>
                <w:noProof/>
                <w:webHidden/>
              </w:rPr>
              <w:fldChar w:fldCharType="end"/>
            </w:r>
          </w:hyperlink>
        </w:p>
        <w:p w:rsidR="008E4E12" w:rsidRDefault="008E4E12">
          <w:r>
            <w:rPr>
              <w:b/>
              <w:bCs/>
              <w:noProof/>
            </w:rPr>
            <w:fldChar w:fldCharType="end"/>
          </w:r>
        </w:p>
      </w:sdtContent>
    </w:sdt>
    <w:p w:rsidR="008E4E12" w:rsidRPr="00D41438" w:rsidRDefault="008E4E12" w:rsidP="00D41438"/>
    <w:p w:rsidR="005E250A" w:rsidRPr="00916273" w:rsidRDefault="005E250A" w:rsidP="005E250A">
      <w:pPr>
        <w:ind w:left="720"/>
      </w:pPr>
    </w:p>
    <w:p w:rsidR="00D41438" w:rsidRDefault="00D41438" w:rsidP="00916273"/>
    <w:p w:rsidR="00D41438" w:rsidRDefault="00D41438" w:rsidP="00D41438">
      <w:r>
        <w:br w:type="page"/>
      </w:r>
    </w:p>
    <w:p w:rsidR="00916273" w:rsidRDefault="00D41438" w:rsidP="00D41438">
      <w:pPr>
        <w:pStyle w:val="Heading1"/>
      </w:pPr>
      <w:bookmarkStart w:id="1" w:name="_Toc408820668"/>
      <w:r>
        <w:lastRenderedPageBreak/>
        <w:t>Lýsing á verkefni hér</w:t>
      </w:r>
      <w:bookmarkEnd w:id="1"/>
    </w:p>
    <w:p w:rsidR="00150AC6" w:rsidRPr="00150AC6" w:rsidRDefault="00150AC6" w:rsidP="00150AC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" w:name="_Toc408820669"/>
      <w:r w:rsidRPr="00150AC6">
        <w:rPr>
          <w:rFonts w:asciiTheme="minorHAnsi" w:eastAsiaTheme="minorHAnsi" w:hAnsiTheme="minorHAnsi" w:cstheme="minorBidi"/>
          <w:color w:val="auto"/>
          <w:sz w:val="22"/>
          <w:szCs w:val="22"/>
        </w:rPr>
        <w:t>Hugmynd af verkefni sem róbót á að gera er í 4 hlutum</w:t>
      </w:r>
    </w:p>
    <w:p w:rsidR="00150AC6" w:rsidRPr="00150AC6" w:rsidRDefault="00150AC6" w:rsidP="00150AC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50AC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1) Fyrsta verkefnið er að hann keyrir beint </w:t>
      </w:r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>fer til hægri til þess að fara í annan hluta af verkefninu</w:t>
      </w:r>
    </w:p>
    <w:p w:rsidR="00150AC6" w:rsidRPr="00150AC6" w:rsidRDefault="00150AC6" w:rsidP="00150AC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50AC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2) Annað verkefnið þarf að finna </w:t>
      </w:r>
      <w:proofErr w:type="spellStart"/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>lifta</w:t>
      </w:r>
      <w:proofErr w:type="spellEnd"/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hlut og fara með hlutinn á annan stað sem í þessu tilfelli er </w:t>
      </w:r>
      <w:proofErr w:type="spellStart"/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>út</w:t>
      </w:r>
      <w:proofErr w:type="spellEnd"/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í enda þrautarinnar</w:t>
      </w:r>
    </w:p>
    <w:p w:rsidR="00150AC6" w:rsidRPr="00150AC6" w:rsidRDefault="00150AC6" w:rsidP="00150AC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50AC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3) Þriðja verkefnið er að </w:t>
      </w:r>
      <w:r w:rsidR="0002782A">
        <w:rPr>
          <w:rFonts w:asciiTheme="minorHAnsi" w:eastAsiaTheme="minorHAnsi" w:hAnsiTheme="minorHAnsi" w:cstheme="minorBidi"/>
          <w:color w:val="auto"/>
          <w:sz w:val="22"/>
          <w:szCs w:val="22"/>
        </w:rPr>
        <w:t>skila frá sér hlutnum sem hann heldur á og stoppa</w:t>
      </w:r>
    </w:p>
    <w:p w:rsidR="00D41438" w:rsidRDefault="00D41438" w:rsidP="00150AC6">
      <w:pPr>
        <w:pStyle w:val="Heading1"/>
      </w:pPr>
      <w:r>
        <w:t>Vélbúnaður</w:t>
      </w:r>
      <w:bookmarkEnd w:id="2"/>
    </w:p>
    <w:p w:rsidR="0030032C" w:rsidRPr="0030032C" w:rsidRDefault="0030032C" w:rsidP="0030032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" w:name="_Toc408820670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Notað var 5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motora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kló, skriðdrekabelti, ásamt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ál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grind sem var sett saman.</w:t>
      </w:r>
    </w:p>
    <w:p w:rsidR="0030032C" w:rsidRPr="0030032C" w:rsidRDefault="0030032C" w:rsidP="0030032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Motor 1 og 2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fór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í að keyra hvert afturdekk, sem líka keyrði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skriðdrekabeltinn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með beltinu var það líka notað sem keðju til að snúa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framdekinn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</w:p>
    <w:p w:rsidR="0030032C" w:rsidRPr="0030032C" w:rsidRDefault="0030032C" w:rsidP="0030032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Motor 3 og 4 voru notuð í samstarfi við að lyfta og lækka klóna. Við þurftum að nota tvo </w:t>
      </w:r>
      <w:proofErr w:type="spellStart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motora</w:t>
      </w:r>
      <w:proofErr w:type="spellEnd"/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því að einn motor var ekki nógu kraftmikill til að halda upp kringum 1kg.</w:t>
      </w:r>
    </w:p>
    <w:p w:rsidR="0030032C" w:rsidRPr="00CD03FB" w:rsidRDefault="0030032C" w:rsidP="00CD03F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0032C">
        <w:rPr>
          <w:rFonts w:asciiTheme="minorHAnsi" w:eastAsiaTheme="minorHAnsi" w:hAnsiTheme="minorHAnsi" w:cstheme="minorBidi"/>
          <w:color w:val="auto"/>
          <w:sz w:val="22"/>
          <w:szCs w:val="22"/>
        </w:rPr>
        <w:t>Motor 5 var notuð</w:t>
      </w:r>
      <w:r w:rsidR="00CD03F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til þess að opna og loka klóna.</w:t>
      </w:r>
    </w:p>
    <w:p w:rsidR="0030032C" w:rsidRPr="0030032C" w:rsidRDefault="0030032C" w:rsidP="0030032C">
      <w:r w:rsidRPr="0030032C">
        <w:rPr>
          <w:noProof/>
          <w:lang w:val="en-US"/>
        </w:rPr>
        <w:drawing>
          <wp:inline distT="0" distB="0" distL="0" distR="0">
            <wp:extent cx="5753100" cy="4314826"/>
            <wp:effectExtent l="0" t="0" r="0" b="9525"/>
            <wp:docPr id="7" name="Picture 7" descr="\\SKRA2.2t.local\nemfredirect$\1911932109\Documents\GitHub\Rob2B\ROB2B\IMG_20150428_103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KRA2.2t.local\nemfredirect$\1911932109\Documents\GitHub\Rob2B\ROB2B\IMG_20150428_1032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7" cy="43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438" w:rsidRDefault="00D41438" w:rsidP="0030032C">
      <w:pPr>
        <w:pStyle w:val="Heading1"/>
      </w:pPr>
      <w:r>
        <w:lastRenderedPageBreak/>
        <w:t>Verkáætlun hér</w:t>
      </w:r>
      <w:bookmarkEnd w:id="3"/>
    </w:p>
    <w:p w:rsidR="00D41438" w:rsidRDefault="00D41438" w:rsidP="00D41438">
      <w:proofErr w:type="spellStart"/>
      <w:r>
        <w:t>Gant</w:t>
      </w:r>
      <w:proofErr w:type="spellEnd"/>
      <w:r>
        <w:t xml:space="preserve"> og </w:t>
      </w:r>
      <w:proofErr w:type="spellStart"/>
      <w:r>
        <w:t>perthrit</w:t>
      </w:r>
      <w:proofErr w:type="spellEnd"/>
      <w:r>
        <w:t xml:space="preserve"> koma hér</w:t>
      </w:r>
    </w:p>
    <w:p w:rsidR="00D41438" w:rsidRDefault="00D41438" w:rsidP="00D41438"/>
    <w:p w:rsidR="00BD72AB" w:rsidRDefault="00742FD4" w:rsidP="00D41438">
      <w:proofErr w:type="spellStart"/>
      <w:r>
        <w:t>Gant</w:t>
      </w:r>
      <w:proofErr w:type="spellEnd"/>
      <w:r w:rsidR="00BD72AB">
        <w:t xml:space="preserve"> rit</w:t>
      </w:r>
      <w:r w:rsidR="00EB4078">
        <w:t>ið</w:t>
      </w:r>
      <w:r w:rsidR="00BD72AB">
        <w:t>:</w:t>
      </w:r>
    </w:p>
    <w:p w:rsidR="002729F5" w:rsidRDefault="002729F5" w:rsidP="00D41438">
      <w:r>
        <w:object w:dxaOrig="23565" w:dyaOrig="23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121.5pt" o:ole="">
            <v:imagedata r:id="rId10" o:title=""/>
          </v:shape>
          <o:OLEObject Type="Embed" ProgID="Visio.Drawing.15" ShapeID="_x0000_i1025" DrawAspect="Content" ObjectID="_1491728549" r:id="rId11"/>
        </w:object>
      </w:r>
    </w:p>
    <w:p w:rsidR="002729F5" w:rsidRDefault="002729F5" w:rsidP="00D41438"/>
    <w:p w:rsidR="002729F5" w:rsidRDefault="002729F5" w:rsidP="00D41438"/>
    <w:p w:rsidR="00D41438" w:rsidRDefault="002729F5" w:rsidP="00D41438">
      <w:r>
        <w:object w:dxaOrig="15376" w:dyaOrig="2730">
          <v:shape id="_x0000_i1026" type="#_x0000_t75" style="width:498pt;height:186pt" o:ole="">
            <v:imagedata r:id="rId12" o:title=""/>
          </v:shape>
          <o:OLEObject Type="Embed" ProgID="Visio.Drawing.15" ShapeID="_x0000_i1026" DrawAspect="Content" ObjectID="_1491728550" r:id="rId13"/>
        </w:object>
      </w:r>
      <w:r w:rsidR="00D41438">
        <w:br w:type="page"/>
      </w:r>
    </w:p>
    <w:p w:rsidR="00D41438" w:rsidRDefault="00D41438" w:rsidP="00D41438">
      <w:pPr>
        <w:pStyle w:val="Heading1"/>
      </w:pPr>
      <w:bookmarkStart w:id="4" w:name="_Toc408820671"/>
      <w:r>
        <w:lastRenderedPageBreak/>
        <w:t>Flæðirit og sauðakóði</w:t>
      </w:r>
      <w:bookmarkEnd w:id="4"/>
    </w:p>
    <w:p w:rsidR="00D41438" w:rsidRDefault="00D41438" w:rsidP="00D41438">
      <w:r>
        <w:t>Hér setjum við flæðirit og sauðakóða</w:t>
      </w:r>
    </w:p>
    <w:p w:rsidR="00BD72AB" w:rsidRDefault="00BD72AB" w:rsidP="00D41438">
      <w:r>
        <w:t>Dæmi um flæðirit og sauðakóða:</w:t>
      </w:r>
    </w:p>
    <w:p w:rsidR="00D41438" w:rsidRDefault="00870740" w:rsidP="00D41438">
      <w:r>
        <w:object w:dxaOrig="13651" w:dyaOrig="6975">
          <v:shape id="_x0000_i1027" type="#_x0000_t75" style="width:451.5pt;height:230.25pt" o:ole="">
            <v:imagedata r:id="rId14" o:title=""/>
          </v:shape>
          <o:OLEObject Type="Embed" ProgID="Visio.Drawing.15" ShapeID="_x0000_i1027" DrawAspect="Content" ObjectID="_1491728551" r:id="rId15"/>
        </w:object>
      </w:r>
      <w:r w:rsidR="005F1BE4">
        <w:br w:type="textWrapping" w:clear="all"/>
      </w:r>
    </w:p>
    <w:p w:rsidR="0069671E" w:rsidRDefault="0069671E" w:rsidP="00D41438">
      <w:pPr>
        <w:pStyle w:val="Heading1"/>
      </w:pPr>
      <w:bookmarkStart w:id="5" w:name="_Toc408820672"/>
      <w:r>
        <w:t>Prófanir</w:t>
      </w:r>
      <w:bookmarkEnd w:id="5"/>
    </w:p>
    <w:p w:rsidR="0069671E" w:rsidRDefault="0069671E" w:rsidP="0069671E">
      <w:r>
        <w:t xml:space="preserve">Hér setjið þið inn lýsingu á prófunum á vélmenni </w:t>
      </w:r>
      <w:proofErr w:type="spellStart"/>
      <w:r>
        <w:t>þ.e</w:t>
      </w:r>
      <w:proofErr w:type="spellEnd"/>
      <w:r>
        <w:t xml:space="preserve"> er hvað hann á að gera og hvernig gékk.</w:t>
      </w:r>
    </w:p>
    <w:p w:rsidR="0069671E" w:rsidRDefault="0069671E" w:rsidP="0069671E">
      <w:r>
        <w:t>Dæmi:</w:t>
      </w:r>
      <w:r w:rsidR="00742FD4">
        <w:t>´</w:t>
      </w:r>
    </w:p>
    <w:p w:rsidR="00742FD4" w:rsidRDefault="00742FD4" w:rsidP="0069671E">
      <w:r>
        <w:t xml:space="preserve">Ég seti nokkrar skjöl sem voru einstaklingsmiðuð og skiptist </w:t>
      </w:r>
      <w:proofErr w:type="spellStart"/>
      <w:r>
        <w:t>þær</w:t>
      </w:r>
      <w:proofErr w:type="spellEnd"/>
      <w:r>
        <w:t xml:space="preserve"> í eftirfarandi</w:t>
      </w:r>
    </w:p>
    <w:p w:rsidR="00742FD4" w:rsidRDefault="00742FD4" w:rsidP="0069671E">
      <w:pPr>
        <w:pStyle w:val="ListParagraph"/>
        <w:numPr>
          <w:ilvl w:val="0"/>
          <w:numId w:val="2"/>
        </w:numPr>
      </w:pPr>
      <w:r>
        <w:t>Fara áfram</w:t>
      </w:r>
    </w:p>
    <w:p w:rsidR="00742FD4" w:rsidRDefault="00742FD4" w:rsidP="0069671E">
      <w:pPr>
        <w:pStyle w:val="ListParagraph"/>
        <w:numPr>
          <w:ilvl w:val="0"/>
          <w:numId w:val="2"/>
        </w:numPr>
      </w:pPr>
      <w:r>
        <w:t>Fara afturábak</w:t>
      </w:r>
    </w:p>
    <w:p w:rsidR="00742FD4" w:rsidRDefault="00742FD4" w:rsidP="0069671E">
      <w:pPr>
        <w:pStyle w:val="ListParagraph"/>
        <w:numPr>
          <w:ilvl w:val="0"/>
          <w:numId w:val="2"/>
        </w:numPr>
      </w:pPr>
      <w:r>
        <w:t xml:space="preserve">Snúa vélmenni um 45 ° til hægri og vinstri </w:t>
      </w:r>
    </w:p>
    <w:p w:rsidR="00742FD4" w:rsidRDefault="00742FD4" w:rsidP="0069671E">
      <w:pPr>
        <w:pStyle w:val="ListParagraph"/>
        <w:numPr>
          <w:ilvl w:val="0"/>
          <w:numId w:val="2"/>
        </w:numPr>
      </w:pPr>
      <w:r>
        <w:t>Snúa vélmenni um 45 ° til baka.</w:t>
      </w:r>
    </w:p>
    <w:p w:rsidR="00742FD4" w:rsidRDefault="00742FD4" w:rsidP="0069671E">
      <w:pPr>
        <w:pStyle w:val="ListParagraph"/>
        <w:numPr>
          <w:ilvl w:val="0"/>
          <w:numId w:val="2"/>
        </w:numPr>
      </w:pPr>
      <w:r>
        <w:t>Komið hér</w:t>
      </w:r>
    </w:p>
    <w:p w:rsidR="0069671E" w:rsidRDefault="0069671E" w:rsidP="0069671E">
      <w:pPr>
        <w:pStyle w:val="ListParagraph"/>
        <w:numPr>
          <w:ilvl w:val="0"/>
          <w:numId w:val="2"/>
        </w:numPr>
      </w:pPr>
      <w:r>
        <w:t xml:space="preserve">Færa áfram um 1m eftir </w:t>
      </w:r>
      <w:proofErr w:type="spellStart"/>
      <w:r>
        <w:t>línu</w:t>
      </w:r>
      <w:proofErr w:type="spellEnd"/>
    </w:p>
    <w:p w:rsidR="0069671E" w:rsidRDefault="0069671E" w:rsidP="0069671E">
      <w:pPr>
        <w:pStyle w:val="ListParagraph"/>
        <w:numPr>
          <w:ilvl w:val="0"/>
          <w:numId w:val="2"/>
        </w:numPr>
      </w:pPr>
      <w:r>
        <w:t>Snúa vélmenni um 30°</w:t>
      </w:r>
    </w:p>
    <w:p w:rsidR="0069671E" w:rsidRDefault="0069671E" w:rsidP="0069671E">
      <w:pPr>
        <w:pStyle w:val="ListParagraph"/>
        <w:numPr>
          <w:ilvl w:val="0"/>
          <w:numId w:val="2"/>
        </w:numPr>
      </w:pPr>
      <w:r>
        <w:t xml:space="preserve">Kló </w:t>
      </w:r>
      <w:proofErr w:type="spellStart"/>
      <w:r>
        <w:t>grýpur</w:t>
      </w:r>
      <w:proofErr w:type="spellEnd"/>
      <w:r>
        <w:t xml:space="preserve"> um glas</w:t>
      </w:r>
    </w:p>
    <w:p w:rsidR="0069671E" w:rsidRDefault="002729F5" w:rsidP="00D41438">
      <w:pPr>
        <w:pStyle w:val="ListParagraph"/>
        <w:numPr>
          <w:ilvl w:val="0"/>
          <w:numId w:val="2"/>
        </w:numPr>
      </w:pPr>
      <w:r>
        <w:t>Kló  færir glas</w:t>
      </w:r>
    </w:p>
    <w:p w:rsidR="00D34DCE" w:rsidRDefault="00D41438" w:rsidP="00D34DCE">
      <w:pPr>
        <w:pStyle w:val="Heading1"/>
      </w:pPr>
      <w:bookmarkStart w:id="6" w:name="_Toc408820673"/>
      <w:r>
        <w:t>Lokaorð</w:t>
      </w:r>
      <w:bookmarkStart w:id="7" w:name="_Toc408820674"/>
      <w:bookmarkEnd w:id="6"/>
    </w:p>
    <w:p w:rsidR="00CD03FB" w:rsidRPr="00CD03FB" w:rsidRDefault="00CD03FB" w:rsidP="00CD03FB">
      <w:pPr>
        <w:rPr>
          <w:b/>
        </w:rPr>
      </w:pPr>
      <w:r>
        <w:t>Goð byrjun. Æðislegt framlag. Smá erfiðleika með hópvinnu og með hönnun á dekkjabúnaði. Annars flott.</w:t>
      </w:r>
    </w:p>
    <w:p w:rsidR="00D34DCE" w:rsidRDefault="00D34DCE" w:rsidP="00D34DCE">
      <w:pPr>
        <w:pStyle w:val="Heading1"/>
      </w:pPr>
    </w:p>
    <w:p w:rsidR="00CD03FB" w:rsidRPr="00CD03FB" w:rsidRDefault="00CD03FB" w:rsidP="00CD03FB">
      <w:bookmarkStart w:id="8" w:name="_GoBack"/>
      <w:bookmarkEnd w:id="8"/>
    </w:p>
    <w:p w:rsidR="00D34DCE" w:rsidRDefault="00C17533" w:rsidP="00D34DCE">
      <w:pPr>
        <w:pStyle w:val="Heading1"/>
      </w:pPr>
      <w:r>
        <w:lastRenderedPageBreak/>
        <w:t>Viðauki</w:t>
      </w:r>
      <w:bookmarkEnd w:id="7"/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t xml:space="preserve">Hugmyndin upprunlega var að hanna og búa til skriðdreka sem aflaði og bætti hönnunin á Rússneska BT-7 skriðdrekinn, sem var í notkun milli 1935 og 1945. Hann var upprunalega hannaður þannig að hægt væri að taka af skriðdreka beltin og nota því þá bara á dekkin, með þessu var hægt að auka </w:t>
      </w:r>
      <w:proofErr w:type="spellStart"/>
      <w:r>
        <w:t>hámarskhraðan</w:t>
      </w:r>
      <w:proofErr w:type="spellEnd"/>
      <w:r>
        <w:t xml:space="preserve"> gríðarlega á vegi. Vandamálið var að þetta tók allt of mikinn tíma í að skipta frá belti yfir í eingin belti, og </w:t>
      </w:r>
      <w:proofErr w:type="spellStart"/>
      <w:r>
        <w:t>vice</w:t>
      </w:r>
      <w:proofErr w:type="spellEnd"/>
      <w:r>
        <w:t xml:space="preserve"> versa.</w:t>
      </w: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6298853F" wp14:editId="103CA1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10160" cy="3152879"/>
            <wp:effectExtent l="0" t="0" r="0" b="9525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315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tab/>
      </w: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 wp14:anchorId="0114F5E6" wp14:editId="1C2A3B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04720"/>
            <wp:effectExtent l="0" t="0" r="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Stolnir BT-7 Skriðdrekar í notkun </w:t>
      </w:r>
      <w:proofErr w:type="spellStart"/>
      <w:r>
        <w:t>hjá</w:t>
      </w:r>
      <w:proofErr w:type="spellEnd"/>
      <w:r>
        <w:t xml:space="preserve"> Þjóðverjum, beltislaus.</w:t>
      </w: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</w:p>
    <w:p w:rsidR="00D34DCE" w:rsidRDefault="00D34DCE" w:rsidP="00D34DCE">
      <w:pPr>
        <w:pStyle w:val="Standard"/>
      </w:pPr>
      <w:r>
        <w:t xml:space="preserve">BT-7 með beltin á, athugið að samt </w:t>
      </w:r>
      <w:proofErr w:type="spellStart"/>
      <w:r>
        <w:t>sést</w:t>
      </w:r>
      <w:proofErr w:type="spellEnd"/>
      <w:r>
        <w:t xml:space="preserve"> gúmmí dekkjamunstur á hvert dekk fyrir akstri.</w:t>
      </w:r>
    </w:p>
    <w:p w:rsidR="00D34DCE" w:rsidRDefault="00D34DCE" w:rsidP="00D34DCE">
      <w:pPr>
        <w:pStyle w:val="Standard"/>
      </w:pPr>
    </w:p>
    <w:p w:rsidR="00CD03FB" w:rsidRDefault="00D34DCE" w:rsidP="00CD03F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5981DDF2" wp14:editId="662C785C">
            <wp:simplePos x="0" y="0"/>
            <wp:positionH relativeFrom="column">
              <wp:posOffset>0</wp:posOffset>
            </wp:positionH>
            <wp:positionV relativeFrom="paragraph">
              <wp:posOffset>-720000</wp:posOffset>
            </wp:positionV>
            <wp:extent cx="6120000" cy="3616200"/>
            <wp:effectExtent l="0" t="0" r="0" b="330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3FB">
        <w:pict>
          <v:shape id="_x0000_i1037" type="#_x0000_t75" style="width:207.75pt;height:130.5pt">
            <v:imagedata r:id="rId19" o:title="ideasstairclimbingthing"/>
          </v:shape>
        </w:pict>
      </w:r>
    </w:p>
    <w:p w:rsidR="00CD03FB" w:rsidRDefault="00CD03FB">
      <w:r w:rsidRPr="00CD03FB">
        <w:rPr>
          <w:noProof/>
          <w:lang w:val="en-US"/>
        </w:rPr>
        <w:drawing>
          <wp:inline distT="0" distB="0" distL="0" distR="0">
            <wp:extent cx="1940719" cy="1552575"/>
            <wp:effectExtent l="0" t="0" r="2540" b="0"/>
            <wp:docPr id="11" name="Picture 11" descr="\\SKRA2.2t.local\nemfredirect$\1911932109\Documents\GitHub\Rob2B\ROB2B\robotclawca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KRA2.2t.local\nemfredirect$\1911932109\Documents\GitHub\Rob2B\ROB2B\robotclawcan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697" cy="15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FB" w:rsidRDefault="00CD03FB"/>
    <w:p w:rsidR="00CD03FB" w:rsidRDefault="00CD03FB"/>
    <w:p w:rsidR="00CD03FB" w:rsidRDefault="00CD03FB"/>
    <w:p w:rsidR="00CD03FB" w:rsidRDefault="00CD03FB"/>
    <w:p w:rsidR="0069671E" w:rsidRDefault="0069671E" w:rsidP="0069671E">
      <w:pPr>
        <w:pStyle w:val="Heading1"/>
      </w:pPr>
      <w:bookmarkStart w:id="9" w:name="_Toc408820675"/>
      <w:r>
        <w:lastRenderedPageBreak/>
        <w:t>Heimildir</w:t>
      </w:r>
      <w:bookmarkEnd w:id="9"/>
    </w:p>
    <w:p w:rsidR="0069671E" w:rsidRDefault="0069671E" w:rsidP="0069671E"/>
    <w:p w:rsidR="00D34DCE" w:rsidRDefault="00D34DCE" w:rsidP="0069671E"/>
    <w:p w:rsidR="00D34DCE" w:rsidRDefault="00D34DCE" w:rsidP="0069671E">
      <w:r>
        <w:t xml:space="preserve">BT-7 </w:t>
      </w:r>
      <w:proofErr w:type="spellStart"/>
      <w:r>
        <w:t>Skriddreka</w:t>
      </w:r>
      <w:proofErr w:type="spellEnd"/>
      <w:r>
        <w:t xml:space="preserve"> :</w:t>
      </w:r>
    </w:p>
    <w:p w:rsidR="00D34DCE" w:rsidRDefault="00D34DCE" w:rsidP="0069671E">
      <w:hyperlink r:id="rId21" w:history="1">
        <w:r w:rsidRPr="00C30D93">
          <w:rPr>
            <w:rStyle w:val="Hyperlink"/>
          </w:rPr>
          <w:t>http://Beutepanzer.ru/Beutepanzer/su/bt/bt-7_43.jpg</w:t>
        </w:r>
      </w:hyperlink>
    </w:p>
    <w:p w:rsidR="00D34DCE" w:rsidRDefault="00D34DCE" w:rsidP="0069671E">
      <w:hyperlink r:id="rId22" w:history="1">
        <w:r w:rsidRPr="00C30D93">
          <w:rPr>
            <w:rStyle w:val="Hyperlink"/>
          </w:rPr>
          <w:t>http://v4.valkiria.net/skin/historia/druga_wojna/gal/zsrrtanks/bt7.jpg</w:t>
        </w:r>
      </w:hyperlink>
    </w:p>
    <w:p w:rsidR="00D34DCE" w:rsidRDefault="00D34DCE" w:rsidP="0069671E">
      <w:hyperlink r:id="rId23" w:history="1">
        <w:r w:rsidRPr="00C30D93">
          <w:rPr>
            <w:rStyle w:val="Hyperlink"/>
          </w:rPr>
          <w:t>http://en.wikipedia.org/wiki/BT-7</w:t>
        </w:r>
      </w:hyperlink>
    </w:p>
    <w:p w:rsidR="00D34DCE" w:rsidRDefault="00D34DCE" w:rsidP="0069671E"/>
    <w:p w:rsidR="00D34DCE" w:rsidRDefault="00D34DCE" w:rsidP="00D34DCE">
      <w:proofErr w:type="spellStart"/>
      <w:r>
        <w:t>Adrar</w:t>
      </w:r>
      <w:proofErr w:type="spellEnd"/>
      <w:r>
        <w:t xml:space="preserve"> </w:t>
      </w:r>
      <w:proofErr w:type="spellStart"/>
      <w:r>
        <w:t>robotar</w:t>
      </w:r>
      <w:proofErr w:type="spellEnd"/>
      <w:r>
        <w:t>:</w:t>
      </w:r>
    </w:p>
    <w:p w:rsidR="00D34DCE" w:rsidRDefault="00D34DCE" w:rsidP="00D34DCE">
      <w:hyperlink r:id="rId24" w:history="1">
        <w:r w:rsidRPr="00C30D93">
          <w:rPr>
            <w:rStyle w:val="Hyperlink"/>
          </w:rPr>
          <w:t>http://sta.sh/023rwzehm9ez?recent_preview=1</w:t>
        </w:r>
      </w:hyperlink>
    </w:p>
    <w:p w:rsidR="00D34DCE" w:rsidRDefault="00D34DCE" w:rsidP="00D34DCE">
      <w:hyperlink r:id="rId25" w:history="1">
        <w:r w:rsidRPr="00C30D93">
          <w:rPr>
            <w:rStyle w:val="Hyperlink"/>
          </w:rPr>
          <w:t>https://www.youtube.com/watch?v=RwfIQpasXmA</w:t>
        </w:r>
      </w:hyperlink>
    </w:p>
    <w:p w:rsidR="00D34DCE" w:rsidRDefault="00D34DCE" w:rsidP="00D34DCE">
      <w:hyperlink r:id="rId26" w:history="1">
        <w:r w:rsidRPr="00C30D93">
          <w:rPr>
            <w:rStyle w:val="Hyperlink"/>
          </w:rPr>
          <w:t>https://www.youtube.com/watch?v=LPi87MZOkxA</w:t>
        </w:r>
      </w:hyperlink>
    </w:p>
    <w:p w:rsidR="00D34DCE" w:rsidRDefault="00D34DCE" w:rsidP="00D34DCE">
      <w:hyperlink r:id="rId27" w:history="1">
        <w:r w:rsidRPr="00C30D93">
          <w:rPr>
            <w:rStyle w:val="Hyperlink"/>
          </w:rPr>
          <w:t>http://www.newscientist.com/data/images/ns/cms/dn11301/dn11301-1_455.jpg</w:t>
        </w:r>
      </w:hyperlink>
    </w:p>
    <w:p w:rsidR="00D34DCE" w:rsidRDefault="00D34DCE" w:rsidP="00D34DCE">
      <w:hyperlink r:id="rId28" w:history="1">
        <w:r w:rsidRPr="00C30D93">
          <w:rPr>
            <w:rStyle w:val="Hyperlink"/>
          </w:rPr>
          <w:t>http://www.technologyreview.com/sites/default/files/legacy/irobot_x220.jpg</w:t>
        </w:r>
      </w:hyperlink>
    </w:p>
    <w:p w:rsidR="00D34DCE" w:rsidRDefault="00D34DCE" w:rsidP="00D34DCE">
      <w:hyperlink r:id="rId29" w:history="1">
        <w:r w:rsidRPr="00C30D93">
          <w:rPr>
            <w:rStyle w:val="Hyperlink"/>
          </w:rPr>
          <w:t>http://i01.i.aliimg.com/photo/v18/660649987/Robot_chassis_undercarriage_.jpg</w:t>
        </w:r>
      </w:hyperlink>
    </w:p>
    <w:p w:rsidR="00D34DCE" w:rsidRDefault="003D5987" w:rsidP="00D34DCE">
      <w:hyperlink r:id="rId30" w:history="1">
        <w:r w:rsidRPr="00C30D93">
          <w:rPr>
            <w:rStyle w:val="Hyperlink"/>
          </w:rPr>
          <w:t>http://www.unmanned.co.uk/wp-content/uploads/2011/06/iRobot-SUGV.png</w:t>
        </w:r>
      </w:hyperlink>
    </w:p>
    <w:p w:rsidR="003D5987" w:rsidRPr="0069671E" w:rsidRDefault="003D5987" w:rsidP="00D34DCE"/>
    <w:sectPr w:rsidR="003D5987" w:rsidRPr="0069671E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32C" w:rsidRDefault="0030032C" w:rsidP="00916273">
      <w:pPr>
        <w:spacing w:after="0" w:line="240" w:lineRule="auto"/>
      </w:pPr>
      <w:r>
        <w:separator/>
      </w:r>
    </w:p>
  </w:endnote>
  <w:endnote w:type="continuationSeparator" w:id="0">
    <w:p w:rsidR="0030032C" w:rsidRDefault="0030032C" w:rsidP="0091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32C" w:rsidRDefault="0030032C">
    <w:pPr>
      <w:pStyle w:val="Footer"/>
    </w:pPr>
    <w:r>
      <w:t>Höfundar hér:</w:t>
    </w:r>
    <w:r>
      <w:ptab w:relativeTo="margin" w:alignment="center" w:leader="none"/>
    </w:r>
    <w:r>
      <w:t>Tækniskólinn Reykjavík</w:t>
    </w:r>
    <w:r>
      <w:ptab w:relativeTo="margin" w:alignment="right" w:leader="none"/>
    </w:r>
    <w:r>
      <w:t>ROB2B3U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32C" w:rsidRDefault="0030032C" w:rsidP="00916273">
      <w:pPr>
        <w:spacing w:after="0" w:line="240" w:lineRule="auto"/>
      </w:pPr>
      <w:r>
        <w:separator/>
      </w:r>
    </w:p>
  </w:footnote>
  <w:footnote w:type="continuationSeparator" w:id="0">
    <w:p w:rsidR="0030032C" w:rsidRDefault="0030032C" w:rsidP="00916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32C" w:rsidRDefault="0030032C">
    <w:pPr>
      <w:pStyle w:val="Header"/>
    </w:pPr>
    <w:r>
      <w:rPr>
        <w:noProof/>
        <w:lang w:val="en-US"/>
      </w:rPr>
      <w:drawing>
        <wp:inline distT="0" distB="0" distL="0" distR="0">
          <wp:extent cx="2343150" cy="561975"/>
          <wp:effectExtent l="0" t="0" r="0" b="9525"/>
          <wp:docPr id="1" name="Myn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ite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3150" cy="561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F02EC"/>
    <w:multiLevelType w:val="hybridMultilevel"/>
    <w:tmpl w:val="91AE4140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B4E02"/>
    <w:multiLevelType w:val="hybridMultilevel"/>
    <w:tmpl w:val="ABA41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273"/>
    <w:rsid w:val="0002782A"/>
    <w:rsid w:val="000B01FB"/>
    <w:rsid w:val="00150AC6"/>
    <w:rsid w:val="002729F5"/>
    <w:rsid w:val="002E4005"/>
    <w:rsid w:val="0030032C"/>
    <w:rsid w:val="003D5987"/>
    <w:rsid w:val="004525DD"/>
    <w:rsid w:val="005E250A"/>
    <w:rsid w:val="005F1BE4"/>
    <w:rsid w:val="0069671E"/>
    <w:rsid w:val="00742FD4"/>
    <w:rsid w:val="00772D00"/>
    <w:rsid w:val="00870740"/>
    <w:rsid w:val="008E4E12"/>
    <w:rsid w:val="00916273"/>
    <w:rsid w:val="00A33928"/>
    <w:rsid w:val="00B12477"/>
    <w:rsid w:val="00BD72AB"/>
    <w:rsid w:val="00C17533"/>
    <w:rsid w:val="00CD03FB"/>
    <w:rsid w:val="00D34DCE"/>
    <w:rsid w:val="00D41438"/>
    <w:rsid w:val="00EB4078"/>
    <w:rsid w:val="00F6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5:chartTrackingRefBased/>
  <w15:docId w15:val="{74A1FA9F-1D4E-40A2-9192-DCEE56D8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2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62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273"/>
  </w:style>
  <w:style w:type="paragraph" w:styleId="Footer">
    <w:name w:val="footer"/>
    <w:basedOn w:val="Normal"/>
    <w:link w:val="FooterChar"/>
    <w:uiPriority w:val="99"/>
    <w:unhideWhenUsed/>
    <w:rsid w:val="009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273"/>
  </w:style>
  <w:style w:type="paragraph" w:styleId="ListParagraph">
    <w:name w:val="List Paragraph"/>
    <w:basedOn w:val="Normal"/>
    <w:uiPriority w:val="34"/>
    <w:qFormat/>
    <w:rsid w:val="0091627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E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E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4E12"/>
    <w:rPr>
      <w:color w:val="0563C1" w:themeColor="hyperlink"/>
      <w:u w:val="single"/>
    </w:rPr>
  </w:style>
  <w:style w:type="paragraph" w:customStyle="1" w:styleId="Standard">
    <w:name w:val="Standard"/>
    <w:rsid w:val="00D34DC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hyperlink" Target="https://www.youtube.com/watch?v=LPi87MZOkxA" TargetMode="External"/><Relationship Id="rId3" Type="http://schemas.openxmlformats.org/officeDocument/2006/relationships/styles" Target="styles.xml"/><Relationship Id="rId21" Type="http://schemas.openxmlformats.org/officeDocument/2006/relationships/hyperlink" Target="http://Beutepanzer.ru/Beutepanzer/su/bt/bt-7_43.jp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RwfIQpasXmA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i01.i.aliimg.com/photo/v18/660649987/Robot_chassis_undercarriage_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hyperlink" Target="http://sta.sh/023rwzehm9ez?recent_preview=1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hyperlink" Target="http://en.wikipedia.org/wiki/BT-7" TargetMode="External"/><Relationship Id="rId28" Type="http://schemas.openxmlformats.org/officeDocument/2006/relationships/hyperlink" Target="http://www.technologyreview.com/sites/default/files/legacy/irobot_x220.jpg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hyperlink" Target="http://v4.valkiria.net/skin/historia/druga_wojna/gal/zsrrtanks/bt7.jpg" TargetMode="External"/><Relationship Id="rId27" Type="http://schemas.openxmlformats.org/officeDocument/2006/relationships/hyperlink" Target="http://www.newscientist.com/data/images/ns/cms/dn11301/dn11301-1_455.jpg" TargetMode="External"/><Relationship Id="rId30" Type="http://schemas.openxmlformats.org/officeDocument/2006/relationships/hyperlink" Target="http://www.unmanned.co.uk/wp-content/uploads/2011/06/iRobot-SUGV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þ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C66F6-16F2-45BA-BA79-6EC318AB7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6D50CC0A.dotm</Template>
  <TotalTime>105</TotalTime>
  <Pages>8</Pages>
  <Words>656</Words>
  <Characters>3742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Titill</vt:lpstr>
      </vt:variant>
      <vt:variant>
        <vt:i4>1</vt:i4>
      </vt:variant>
    </vt:vector>
  </HeadingPairs>
  <TitlesOfParts>
    <vt:vector size="2" baseType="lpstr">
      <vt:lpstr/>
      <vt:lpstr/>
    </vt:vector>
  </TitlesOfParts>
  <Company>Tækniskólinn</Company>
  <LinksUpToDate>false</LinksUpToDate>
  <CharactersWithSpaces>4390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Eiríkur Benediktsson</dc:creator>
  <cp:keywords/>
  <dc:description/>
  <cp:lastModifiedBy>Benedikt M Sch Thorsteinsson</cp:lastModifiedBy>
  <cp:revision>5</cp:revision>
  <dcterms:created xsi:type="dcterms:W3CDTF">2015-04-21T09:49:00Z</dcterms:created>
  <dcterms:modified xsi:type="dcterms:W3CDTF">2015-04-28T12:16:00Z</dcterms:modified>
</cp:coreProperties>
</file>